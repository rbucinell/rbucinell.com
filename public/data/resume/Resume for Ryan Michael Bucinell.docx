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800"/>
      </w:tblGrid>
      <w:tr w:rsidR="00692703" w:rsidRPr="00916F97" w14:paraId="090968AE" w14:textId="77777777" w:rsidTr="00C62F7C">
        <w:trPr>
          <w:trHeight w:val="790"/>
        </w:trPr>
        <w:tc>
          <w:tcPr>
            <w:tcW w:w="10866" w:type="dxa"/>
            <w:tcMar>
              <w:top w:w="0" w:type="dxa"/>
              <w:bottom w:w="0" w:type="dxa"/>
            </w:tcMar>
          </w:tcPr>
          <w:p w14:paraId="23A24E6A" w14:textId="77777777" w:rsidR="0044130C" w:rsidRPr="008D28FD" w:rsidRDefault="0044130C" w:rsidP="0044130C">
            <w:pPr>
              <w:pStyle w:val="Title"/>
              <w:rPr>
                <w:sz w:val="40"/>
                <w:szCs w:val="48"/>
              </w:rPr>
            </w:pPr>
            <w:r w:rsidRPr="008D28FD">
              <w:rPr>
                <w:sz w:val="40"/>
                <w:szCs w:val="48"/>
              </w:rPr>
              <w:t xml:space="preserve">Ryan </w:t>
            </w:r>
            <w:r w:rsidRPr="008D28FD">
              <w:rPr>
                <w:rStyle w:val="IntenseEmphasis"/>
                <w:sz w:val="40"/>
                <w:szCs w:val="48"/>
              </w:rPr>
              <w:t>Bucinell</w:t>
            </w:r>
          </w:p>
          <w:p w14:paraId="24A6F7AD" w14:textId="77777777" w:rsidR="0044130C" w:rsidRPr="00C62F7C" w:rsidRDefault="0044130C" w:rsidP="0044130C">
            <w:pPr>
              <w:pStyle w:val="ContactInfo"/>
              <w:contextualSpacing w:val="0"/>
              <w:rPr>
                <w:sz w:val="18"/>
                <w:szCs w:val="20"/>
              </w:rPr>
            </w:pPr>
            <w:r w:rsidRPr="00C62F7C">
              <w:rPr>
                <w:sz w:val="18"/>
                <w:szCs w:val="20"/>
              </w:rPr>
              <w:t xml:space="preserve">35 Country Corner Lane, Fairport NY 14450 </w:t>
            </w:r>
            <w:sdt>
              <w:sdtPr>
                <w:rPr>
                  <w:sz w:val="18"/>
                  <w:szCs w:val="20"/>
                </w:rPr>
                <w:alias w:val="Divider dot:"/>
                <w:tag w:val="Divider dot:"/>
                <w:id w:val="-1459182552"/>
                <w:placeholder>
                  <w:docPart w:val="1D8E62B0EF734368AB981C68E1491144"/>
                </w:placeholder>
                <w:temporary/>
                <w:showingPlcHdr/>
                <w15:appearance w15:val="hidden"/>
              </w:sdtPr>
              <w:sdtContent>
                <w:r w:rsidRPr="00C62F7C">
                  <w:rPr>
                    <w:sz w:val="18"/>
                    <w:szCs w:val="20"/>
                  </w:rPr>
                  <w:t>·</w:t>
                </w:r>
              </w:sdtContent>
            </w:sdt>
            <w:r w:rsidRPr="00C62F7C">
              <w:rPr>
                <w:sz w:val="18"/>
                <w:szCs w:val="20"/>
              </w:rPr>
              <w:t xml:space="preserve"> 585-204-7926</w:t>
            </w:r>
          </w:p>
          <w:p w14:paraId="3478600B" w14:textId="2CA170EA" w:rsidR="00692703" w:rsidRPr="00916F97" w:rsidRDefault="008D28FD" w:rsidP="00893984">
            <w:pPr>
              <w:pStyle w:val="ContactInfoEmphasis"/>
              <w:contextualSpacing w:val="0"/>
              <w:rPr>
                <w:sz w:val="18"/>
              </w:rPr>
            </w:pPr>
            <w:r w:rsidRPr="00DD6DD3">
              <w:rPr>
                <w:rFonts w:ascii="Segoe UI Emoji" w:hAnsi="Segoe UI Emoji" w:cs="Segoe UI Emoji"/>
                <w:b w:val="0"/>
                <w:bCs/>
                <w:sz w:val="16"/>
                <w:szCs w:val="14"/>
              </w:rPr>
              <w:t>📧</w:t>
            </w:r>
            <w:r>
              <w:rPr>
                <w:rFonts w:ascii="Segoe UI Emoji" w:hAnsi="Segoe UI Emoji" w:cs="Segoe UI Emoji"/>
                <w:sz w:val="16"/>
                <w:szCs w:val="14"/>
              </w:rPr>
              <w:t xml:space="preserve"> </w:t>
            </w:r>
            <w:hyperlink r:id="rId8" w:history="1">
              <w:r w:rsidRPr="00DD6DD3">
                <w:rPr>
                  <w:rStyle w:val="Hyperlink"/>
                  <w:color w:val="1D824C" w:themeColor="accent1"/>
                  <w:sz w:val="16"/>
                  <w:szCs w:val="14"/>
                  <w:u w:val="none"/>
                </w:rPr>
                <w:t>rbucinell@gmail.com</w:t>
              </w:r>
            </w:hyperlink>
            <w:r w:rsidRPr="00FE64DC">
              <w:rPr>
                <w:sz w:val="16"/>
                <w:szCs w:val="14"/>
              </w:rPr>
              <w:t xml:space="preserve"> </w:t>
            </w:r>
            <w:r>
              <w:t xml:space="preserve"> </w:t>
            </w:r>
            <w:r w:rsidRPr="00DD6DD3">
              <w:rPr>
                <w:rFonts w:ascii="Segoe UI Emoji" w:hAnsi="Segoe UI Emoji" w:cs="Segoe UI Emoji"/>
                <w:b w:val="0"/>
                <w:bCs/>
                <w:sz w:val="16"/>
                <w:szCs w:val="14"/>
              </w:rPr>
              <w:t>🌐</w:t>
            </w:r>
            <w:r w:rsidRPr="00FE64DC">
              <w:rPr>
                <w:sz w:val="16"/>
                <w:szCs w:val="14"/>
              </w:rPr>
              <w:t xml:space="preserve"> </w:t>
            </w:r>
            <w:hyperlink r:id="rId9" w:history="1">
              <w:r w:rsidRPr="00C62F7C">
                <w:rPr>
                  <w:sz w:val="16"/>
                  <w:szCs w:val="14"/>
                </w:rPr>
                <w:t>r</w:t>
              </w:r>
              <w:r w:rsidRPr="00C62F7C">
                <w:rPr>
                  <w:sz w:val="16"/>
                  <w:szCs w:val="14"/>
                </w:rPr>
                <w:softHyphen/>
                <w:t>bucinell.com</w:t>
              </w:r>
            </w:hyperlink>
            <w:r w:rsidRPr="00FE64DC">
              <w:rPr>
                <w:sz w:val="16"/>
                <w:szCs w:val="14"/>
              </w:rPr>
              <w:t xml:space="preserve">  </w:t>
            </w:r>
            <w:r>
              <w:rPr>
                <w:sz w:val="16"/>
                <w:szCs w:val="14"/>
              </w:rPr>
              <w:t xml:space="preserve">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48758E42" wp14:editId="60DF5E3B">
                  <wp:extent cx="101556" cy="94303"/>
                  <wp:effectExtent l="0" t="0" r="0" b="1270"/>
                  <wp:docPr id="144581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8111" name="Picture 1445811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91" cy="11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E64DC">
              <w:rPr>
                <w:sz w:val="16"/>
                <w:szCs w:val="14"/>
              </w:rPr>
              <w:t xml:space="preserve"> </w:t>
            </w:r>
            <w:hyperlink r:id="rId11" w:history="1">
              <w:r w:rsidRPr="00C62F7C">
                <w:rPr>
                  <w:sz w:val="16"/>
                  <w:szCs w:val="14"/>
                </w:rPr>
                <w:t>linkedin.com/in/ryanbucinell</w:t>
              </w:r>
            </w:hyperlink>
            <w:r>
              <w:rPr>
                <w:sz w:val="16"/>
                <w:szCs w:val="14"/>
              </w:rPr>
              <w:t xml:space="preserve">  </w:t>
            </w:r>
            <w:r w:rsidRPr="00FE64DC">
              <w:rPr>
                <w:sz w:val="16"/>
                <w:szCs w:val="14"/>
              </w:rPr>
              <w:t xml:space="preserve">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742ED89E" wp14:editId="443927C6">
                  <wp:extent cx="95217" cy="95217"/>
                  <wp:effectExtent l="0" t="0" r="635" b="635"/>
                  <wp:docPr id="41516755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167554" name="Picture 41516755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01" cy="97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</w:t>
            </w:r>
            <w:hyperlink r:id="rId13" w:history="1">
              <w:r w:rsidRPr="00FE64DC">
                <w:rPr>
                  <w:sz w:val="16"/>
                  <w:szCs w:val="14"/>
                </w:rPr>
                <w:t>github.com/rbucinell</w:t>
              </w:r>
            </w:hyperlink>
          </w:p>
        </w:tc>
      </w:tr>
    </w:tbl>
    <w:p w14:paraId="1F2AE9C5" w14:textId="77777777" w:rsidR="009123CA" w:rsidRDefault="009123CA" w:rsidP="009123CA">
      <w:pPr>
        <w:pStyle w:val="Heading1"/>
        <w:spacing w:before="0" w:after="0"/>
        <w:rPr>
          <w:sz w:val="22"/>
        </w:rPr>
      </w:pPr>
    </w:p>
    <w:p w14:paraId="49019727" w14:textId="00563558" w:rsidR="004E01EB" w:rsidRPr="00916F97" w:rsidRDefault="007471EB" w:rsidP="009123CA">
      <w:pPr>
        <w:pStyle w:val="Heading1"/>
        <w:spacing w:before="0" w:after="0"/>
        <w:rPr>
          <w:sz w:val="22"/>
        </w:rPr>
      </w:pPr>
      <w:r>
        <w:rPr>
          <w:sz w:val="22"/>
        </w:rPr>
        <w:t>experience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36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10723"/>
      </w:tblGrid>
      <w:tr w:rsidR="001D0BF1" w:rsidRPr="00916F97" w14:paraId="2585E1F6" w14:textId="77777777" w:rsidTr="00C22895">
        <w:tc>
          <w:tcPr>
            <w:tcW w:w="10723" w:type="dxa"/>
          </w:tcPr>
          <w:p w14:paraId="0A0808AF" w14:textId="176F9B96" w:rsidR="009C209E" w:rsidRPr="00AB5DB0" w:rsidRDefault="009C209E" w:rsidP="00096BDA">
            <w:pPr>
              <w:pStyle w:val="Heading3"/>
              <w:contextualSpacing w:val="0"/>
              <w:rPr>
                <w:rStyle w:val="SubtleReference"/>
                <w:b/>
                <w:smallCaps w:val="0"/>
              </w:rPr>
            </w:pPr>
            <w:r w:rsidRPr="00B549DB">
              <w:rPr>
                <w:color w:val="1D824C" w:themeColor="accent1"/>
                <w:szCs w:val="22"/>
              </w:rPr>
              <w:t>Sr. Programmer Analyst</w:t>
            </w:r>
            <w:r w:rsidR="00096BDA" w:rsidRPr="00B549DB">
              <w:rPr>
                <w:color w:val="1D824C" w:themeColor="accent1"/>
                <w:szCs w:val="22"/>
              </w:rPr>
              <w:t>,</w:t>
            </w:r>
            <w:r w:rsidRPr="00B549DB">
              <w:rPr>
                <w:szCs w:val="22"/>
              </w:rPr>
              <w:t xml:space="preserve"> </w:t>
            </w:r>
            <w:r w:rsidRPr="00B549DB">
              <w:rPr>
                <w:rStyle w:val="SubtleReference"/>
                <w:szCs w:val="22"/>
              </w:rPr>
              <w:t>Coopervision</w:t>
            </w:r>
            <w:r w:rsidR="00B549DB" w:rsidRPr="00B549DB">
              <w:rPr>
                <w:rStyle w:val="SubtleReference"/>
                <w:szCs w:val="22"/>
              </w:rPr>
              <w:t xml:space="preserve"> </w:t>
            </w:r>
            <w:r w:rsidR="00B549DB" w:rsidRPr="00B549DB">
              <w:rPr>
                <w:rStyle w:val="SubtleReference"/>
                <w:sz w:val="20"/>
                <w:szCs w:val="20"/>
              </w:rPr>
              <w:t xml:space="preserve">| global distribution </w:t>
            </w:r>
            <w:r w:rsidR="00AB5DB0">
              <w:rPr>
                <w:rStyle w:val="SubtleReference"/>
                <w:sz w:val="20"/>
                <w:szCs w:val="20"/>
              </w:rPr>
              <w:t xml:space="preserve">                                                                 </w:t>
            </w:r>
            <w:r w:rsidR="00AB5DB0">
              <w:rPr>
                <w:sz w:val="18"/>
              </w:rPr>
              <w:t>NOV</w:t>
            </w:r>
            <w:r w:rsidR="00AB5DB0" w:rsidRPr="00916F97">
              <w:rPr>
                <w:sz w:val="18"/>
              </w:rPr>
              <w:t xml:space="preserve"> </w:t>
            </w:r>
            <w:r w:rsidR="00AB5DB0">
              <w:rPr>
                <w:sz w:val="18"/>
              </w:rPr>
              <w:t>’23- JUL’26</w:t>
            </w:r>
          </w:p>
          <w:p w14:paraId="5BEB524A" w14:textId="615B24BE" w:rsidR="00FE60DF" w:rsidRPr="00FE60DF" w:rsidRDefault="00FE60DF" w:rsidP="00096BDA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sz w:val="18"/>
              </w:rPr>
            </w:pPr>
            <w:r w:rsidRPr="00FE60DF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Developed global distribution and packaging management software</w:t>
            </w:r>
            <w:r w:rsidR="00096BDA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 xml:space="preserve">. Designing and writing ASP.NET Restful </w:t>
            </w:r>
            <w:proofErr w:type="gramStart"/>
            <w:r w:rsidR="00096BDA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API’s</w:t>
            </w:r>
            <w:proofErr w:type="gramEnd"/>
            <w:r w:rsidR="00096BDA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 xml:space="preserve"> sourced with an Oracle database, and an Angular Front-End Framework. </w:t>
            </w:r>
          </w:p>
          <w:p w14:paraId="1425CE48" w14:textId="5F8B921F" w:rsidR="00FE60DF" w:rsidRPr="00FE60DF" w:rsidRDefault="00FE60DF" w:rsidP="00FE60DF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sz w:val="18"/>
              </w:rPr>
            </w:pPr>
            <w:r>
              <w:rPr>
                <w:b w:val="0"/>
                <w:caps w:val="0"/>
                <w:sz w:val="18"/>
              </w:rPr>
              <w:t xml:space="preserve">Designed and developed an internal testing suite integrated with ConnectShip leveraging Astro, HTMX, and </w:t>
            </w:r>
            <w:r w:rsidR="00096BDA">
              <w:rPr>
                <w:b w:val="0"/>
                <w:caps w:val="0"/>
                <w:sz w:val="18"/>
              </w:rPr>
              <w:t>NodeJS</w:t>
            </w:r>
            <w:r>
              <w:rPr>
                <w:b w:val="0"/>
                <w:caps w:val="0"/>
                <w:sz w:val="18"/>
              </w:rPr>
              <w:t xml:space="preserve"> tech stack.</w:t>
            </w:r>
          </w:p>
          <w:p w14:paraId="0870D30D" w14:textId="25D1168F" w:rsidR="00FE60DF" w:rsidRPr="00096BDA" w:rsidRDefault="00FE60DF" w:rsidP="00991F46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sz w:val="18"/>
              </w:rPr>
            </w:pPr>
            <w:r w:rsidRPr="00FE60DF">
              <w:rPr>
                <w:b w:val="0"/>
                <w:caps w:val="0"/>
                <w:sz w:val="18"/>
              </w:rPr>
              <w:t xml:space="preserve">Built automation tooling </w:t>
            </w:r>
            <w:r w:rsidR="00096BDA">
              <w:rPr>
                <w:b w:val="0"/>
                <w:caps w:val="0"/>
                <w:sz w:val="18"/>
              </w:rPr>
              <w:t xml:space="preserve">with PowerShell </w:t>
            </w:r>
            <w:r w:rsidRPr="00FE60DF">
              <w:rPr>
                <w:b w:val="0"/>
                <w:caps w:val="0"/>
                <w:sz w:val="18"/>
              </w:rPr>
              <w:t xml:space="preserve">and standardized </w:t>
            </w:r>
            <w:r>
              <w:rPr>
                <w:b w:val="0"/>
                <w:caps w:val="0"/>
                <w:sz w:val="18"/>
              </w:rPr>
              <w:t>SDLC process around CI/CD pipeline utilizing git best practices and Atlassian Bamboo deployment software.</w:t>
            </w:r>
          </w:p>
          <w:p w14:paraId="6D7B129C" w14:textId="1872A506" w:rsidR="00096BDA" w:rsidRPr="00096BDA" w:rsidRDefault="00096BDA" w:rsidP="00096BDA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sz w:val="18"/>
              </w:rPr>
            </w:pPr>
            <w:r>
              <w:rPr>
                <w:b w:val="0"/>
                <w:caps w:val="0"/>
                <w:sz w:val="18"/>
              </w:rPr>
              <w:t>Guided and trained new developers on software best practices, concepts, performance optimizations, and new tools.</w:t>
            </w:r>
            <w:r w:rsidR="00C22895" w:rsidRPr="00096BDA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 xml:space="preserve"> </w:t>
            </w:r>
          </w:p>
        </w:tc>
      </w:tr>
      <w:tr w:rsidR="00096BDA" w:rsidRPr="00916F97" w14:paraId="0E0117F4" w14:textId="77777777" w:rsidTr="00C22895">
        <w:tc>
          <w:tcPr>
            <w:tcW w:w="10723" w:type="dxa"/>
          </w:tcPr>
          <w:p w14:paraId="4E4093D7" w14:textId="77777777" w:rsidR="00096BDA" w:rsidRDefault="00096BDA" w:rsidP="00096BDA">
            <w:pPr>
              <w:pStyle w:val="Heading3"/>
              <w:contextualSpacing w:val="0"/>
              <w:rPr>
                <w:sz w:val="18"/>
              </w:rPr>
            </w:pPr>
          </w:p>
          <w:p w14:paraId="40752420" w14:textId="282E78E8" w:rsidR="00096BDA" w:rsidRPr="00AB5DB0" w:rsidRDefault="00096BDA" w:rsidP="00096BDA">
            <w:pPr>
              <w:pStyle w:val="Heading3"/>
              <w:contextualSpacing w:val="0"/>
              <w:rPr>
                <w:rStyle w:val="SubtleReference"/>
                <w:b/>
                <w:smallCaps w:val="0"/>
                <w:color w:val="1D824C" w:themeColor="accent1"/>
                <w:sz w:val="18"/>
              </w:rPr>
            </w:pPr>
            <w:r w:rsidRPr="00B549DB">
              <w:rPr>
                <w:color w:val="1D824C" w:themeColor="accent1"/>
                <w:szCs w:val="22"/>
              </w:rPr>
              <w:t>Senior software Engineer</w:t>
            </w:r>
            <w:r w:rsidRPr="00B549DB">
              <w:rPr>
                <w:szCs w:val="22"/>
              </w:rPr>
              <w:t xml:space="preserve">, </w:t>
            </w:r>
            <w:r w:rsidRPr="00B549DB">
              <w:rPr>
                <w:rStyle w:val="SubtleReference"/>
                <w:szCs w:val="22"/>
              </w:rPr>
              <w:t>Draft Kings</w:t>
            </w:r>
            <w:r w:rsidR="00B549DB">
              <w:rPr>
                <w:rStyle w:val="SubtleReference"/>
                <w:sz w:val="24"/>
              </w:rPr>
              <w:t xml:space="preserve"> </w:t>
            </w:r>
            <w:r w:rsidR="00B549DB" w:rsidRPr="00B549DB">
              <w:rPr>
                <w:rStyle w:val="SubtleReference"/>
                <w:sz w:val="20"/>
                <w:szCs w:val="20"/>
              </w:rPr>
              <w:t>| Casinio platform</w:t>
            </w:r>
            <w:r w:rsidR="00AB5DB0">
              <w:rPr>
                <w:sz w:val="18"/>
              </w:rPr>
              <w:t xml:space="preserve">                                                                             Oct</w:t>
            </w:r>
            <w:r w:rsidR="00AB5DB0" w:rsidRPr="00916F97">
              <w:rPr>
                <w:sz w:val="18"/>
              </w:rPr>
              <w:t xml:space="preserve"> </w:t>
            </w:r>
            <w:r w:rsidR="00AB5DB0">
              <w:rPr>
                <w:sz w:val="18"/>
              </w:rPr>
              <w:t xml:space="preserve">’22 </w:t>
            </w:r>
            <w:r w:rsidR="00AB5DB0" w:rsidRPr="00916F97">
              <w:rPr>
                <w:sz w:val="18"/>
              </w:rPr>
              <w:t>–</w:t>
            </w:r>
            <w:r w:rsidR="00AB5DB0">
              <w:rPr>
                <w:sz w:val="18"/>
              </w:rPr>
              <w:t xml:space="preserve"> Sept’23</w:t>
            </w:r>
          </w:p>
          <w:p w14:paraId="120DAE40" w14:textId="77777777" w:rsidR="00EB725B" w:rsidRDefault="00EB725B" w:rsidP="00EB725B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sz w:val="18"/>
              </w:rPr>
            </w:pPr>
            <w:r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Designed and developed RESTful microservices utilizing C# .NET core and MySQL databases</w:t>
            </w:r>
            <w:r w:rsidRPr="009123CA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 xml:space="preserve"> </w:t>
            </w:r>
          </w:p>
          <w:p w14:paraId="0111AD3C" w14:textId="77777777" w:rsidR="00096BDA" w:rsidRPr="00C62F7C" w:rsidRDefault="00096BDA" w:rsidP="00096BDA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sz w:val="18"/>
              </w:rPr>
            </w:pPr>
            <w:r w:rsidRPr="00C62F7C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Converted Figma designs and Product requires into front-end features with React, Typescript, and SCSS</w:t>
            </w:r>
          </w:p>
          <w:p w14:paraId="1E2F98F6" w14:textId="77777777" w:rsidR="00096BDA" w:rsidRPr="00803BAB" w:rsidRDefault="00096BDA" w:rsidP="00096BDA">
            <w:pPr>
              <w:pStyle w:val="Heading3"/>
              <w:numPr>
                <w:ilvl w:val="0"/>
                <w:numId w:val="15"/>
              </w:numPr>
              <w:ind w:left="360" w:hanging="360"/>
              <w:rPr>
                <w:rFonts w:eastAsiaTheme="minorHAnsi" w:cstheme="minorBidi"/>
                <w:b w:val="0"/>
                <w:caps w:val="0"/>
                <w:sz w:val="18"/>
                <w:szCs w:val="22"/>
              </w:rPr>
            </w:pPr>
            <w:r w:rsidRPr="00803BAB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 xml:space="preserve">Deployed and maintained releases through Octopus Deploy, Bamboo, Kubernetes, and Amazon AWS tools </w:t>
            </w:r>
          </w:p>
          <w:p w14:paraId="1BD79CE8" w14:textId="77777777" w:rsidR="00B549DB" w:rsidRPr="00803BAB" w:rsidRDefault="00096BDA" w:rsidP="00B549DB">
            <w:pPr>
              <w:pStyle w:val="Heading3"/>
              <w:numPr>
                <w:ilvl w:val="0"/>
                <w:numId w:val="15"/>
              </w:numPr>
              <w:ind w:left="360" w:hanging="360"/>
              <w:rPr>
                <w:b w:val="0"/>
                <w:sz w:val="18"/>
              </w:rPr>
            </w:pPr>
            <w:r w:rsidRPr="00803BAB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Monitored multiple environments with Elastic Search (Kibana), Datadog, Vivid Cortex, and AWS S3 Performance</w:t>
            </w:r>
          </w:p>
          <w:p w14:paraId="67CBBC3B" w14:textId="59869A3B" w:rsidR="00096BDA" w:rsidRDefault="00096BDA" w:rsidP="00B549DB">
            <w:pPr>
              <w:pStyle w:val="Heading3"/>
              <w:numPr>
                <w:ilvl w:val="0"/>
                <w:numId w:val="15"/>
              </w:numPr>
              <w:ind w:left="360" w:hanging="360"/>
              <w:rPr>
                <w:sz w:val="18"/>
              </w:rPr>
            </w:pPr>
            <w:r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Architected automated solutions for reconfiguration of deployments across environments and gathering compliance</w:t>
            </w:r>
          </w:p>
        </w:tc>
      </w:tr>
      <w:tr w:rsidR="00096BDA" w:rsidRPr="00916F97" w14:paraId="40314010" w14:textId="77777777" w:rsidTr="00C22895">
        <w:tc>
          <w:tcPr>
            <w:tcW w:w="10723" w:type="dxa"/>
          </w:tcPr>
          <w:p w14:paraId="6473B810" w14:textId="77777777" w:rsidR="00096BDA" w:rsidRDefault="00096BDA" w:rsidP="00096BDA">
            <w:pPr>
              <w:pStyle w:val="Heading3"/>
              <w:contextualSpacing w:val="0"/>
              <w:rPr>
                <w:sz w:val="18"/>
              </w:rPr>
            </w:pPr>
          </w:p>
          <w:p w14:paraId="79ED427C" w14:textId="194452F4" w:rsidR="005A0583" w:rsidRDefault="00096BDA" w:rsidP="005A0583">
            <w:pPr>
              <w:pStyle w:val="Heading3"/>
              <w:contextualSpacing w:val="0"/>
              <w:rPr>
                <w:sz w:val="18"/>
              </w:rPr>
            </w:pPr>
            <w:r w:rsidRPr="00096BDA">
              <w:rPr>
                <w:color w:val="1D824C" w:themeColor="accent1"/>
                <w:szCs w:val="22"/>
              </w:rPr>
              <w:t>software DEVELOPER,</w:t>
            </w:r>
            <w:r w:rsidRPr="00096BDA">
              <w:rPr>
                <w:szCs w:val="22"/>
              </w:rPr>
              <w:t xml:space="preserve"> </w:t>
            </w:r>
            <w:r w:rsidRPr="00096BDA">
              <w:rPr>
                <w:rStyle w:val="SubtleReference"/>
                <w:szCs w:val="22"/>
              </w:rPr>
              <w:t>Day Automation</w:t>
            </w:r>
            <w:r w:rsidR="00AB5DB0" w:rsidRPr="00916F97">
              <w:rPr>
                <w:sz w:val="18"/>
              </w:rPr>
              <w:t xml:space="preserve"> </w:t>
            </w:r>
            <w:r w:rsidR="00AB5DB0">
              <w:rPr>
                <w:sz w:val="18"/>
              </w:rPr>
              <w:t xml:space="preserve">                                                                                                                          </w:t>
            </w:r>
            <w:r w:rsidR="00AB5DB0" w:rsidRPr="00916F97">
              <w:rPr>
                <w:sz w:val="18"/>
              </w:rPr>
              <w:t xml:space="preserve">nov </w:t>
            </w:r>
            <w:r w:rsidR="00AB5DB0">
              <w:rPr>
                <w:sz w:val="18"/>
              </w:rPr>
              <w:t xml:space="preserve">’21 </w:t>
            </w:r>
            <w:r w:rsidR="00AB5DB0" w:rsidRPr="00916F97">
              <w:rPr>
                <w:sz w:val="18"/>
              </w:rPr>
              <w:t>–</w:t>
            </w:r>
            <w:r w:rsidR="00AB5DB0">
              <w:rPr>
                <w:sz w:val="18"/>
              </w:rPr>
              <w:t xml:space="preserve"> Aug’22</w:t>
            </w:r>
          </w:p>
          <w:p w14:paraId="1AB10A64" w14:textId="06B40776" w:rsidR="00EB725B" w:rsidRPr="00EB725B" w:rsidRDefault="00EB725B" w:rsidP="003037D0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sz w:val="18"/>
              </w:rPr>
            </w:pPr>
            <w:r w:rsidRPr="00EB725B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Full-stack development of internal site with ruby-on-rails backend and pure JavaScript front-end utilizing REST calls.</w:t>
            </w:r>
          </w:p>
          <w:p w14:paraId="4D9A0996" w14:textId="77777777" w:rsidR="00EB725B" w:rsidRPr="00EB725B" w:rsidRDefault="00EB725B" w:rsidP="00EB725B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sz w:val="18"/>
              </w:rPr>
            </w:pPr>
            <w:r w:rsidRPr="00EB725B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Maintained and developed AutoCAD extension, implementing authentication and PDF generation</w:t>
            </w:r>
          </w:p>
          <w:p w14:paraId="3CCDDA01" w14:textId="6BB9AFCC" w:rsidR="00096BDA" w:rsidRPr="00803BAB" w:rsidRDefault="00096BDA" w:rsidP="00EB725B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sz w:val="18"/>
              </w:rPr>
            </w:pPr>
            <w:r w:rsidRPr="00EB725B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Automated ticket tracking</w:t>
            </w:r>
            <w:r w:rsidRPr="00803BAB">
              <w:rPr>
                <w:sz w:val="18"/>
              </w:rPr>
              <w:t xml:space="preserve"> </w:t>
            </w:r>
            <w:r w:rsidRPr="00EB725B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system integrating Redmine and Trello services.</w:t>
            </w:r>
          </w:p>
        </w:tc>
      </w:tr>
      <w:tr w:rsidR="00C22895" w:rsidRPr="00916F97" w14:paraId="7477A5BD" w14:textId="77777777" w:rsidTr="00C22895">
        <w:trPr>
          <w:cantSplit/>
          <w:trHeight w:val="1134"/>
        </w:trPr>
        <w:tc>
          <w:tcPr>
            <w:tcW w:w="10723" w:type="dxa"/>
            <w:vAlign w:val="center"/>
          </w:tcPr>
          <w:p w14:paraId="6322A20C" w14:textId="77777777" w:rsidR="00096BDA" w:rsidRDefault="00096BDA" w:rsidP="00096BDA">
            <w:pPr>
              <w:pStyle w:val="Heading3"/>
              <w:contextualSpacing w:val="0"/>
              <w:rPr>
                <w:sz w:val="18"/>
              </w:rPr>
            </w:pPr>
          </w:p>
          <w:p w14:paraId="400B9A4A" w14:textId="77777777" w:rsidR="00EB725B" w:rsidRDefault="00D27B73" w:rsidP="00B549DB">
            <w:pPr>
              <w:pStyle w:val="Heading3"/>
              <w:contextualSpacing w:val="0"/>
              <w:rPr>
                <w:sz w:val="18"/>
              </w:rPr>
            </w:pPr>
            <w:r>
              <w:rPr>
                <w:color w:val="1D824C" w:themeColor="accent1"/>
              </w:rPr>
              <w:t xml:space="preserve">CoNTRACTOR / </w:t>
            </w:r>
            <w:r w:rsidR="00096BDA" w:rsidRPr="00B549DB">
              <w:rPr>
                <w:color w:val="1D824C" w:themeColor="accent1"/>
              </w:rPr>
              <w:t>DEVELOPER II,</w:t>
            </w:r>
            <w:r w:rsidR="00096BDA" w:rsidRPr="00916F97">
              <w:t xml:space="preserve"> </w:t>
            </w:r>
            <w:r w:rsidR="00096BDA" w:rsidRPr="00916F97">
              <w:rPr>
                <w:rStyle w:val="SubtleReference"/>
              </w:rPr>
              <w:t xml:space="preserve">Paychex </w:t>
            </w:r>
            <w:r w:rsidR="00096BDA" w:rsidRPr="00B549DB">
              <w:rPr>
                <w:rStyle w:val="SubtleReference"/>
                <w:sz w:val="20"/>
                <w:szCs w:val="22"/>
              </w:rPr>
              <w:t>| Unified Communications</w:t>
            </w:r>
            <w:r w:rsidR="00AB5DB0">
              <w:rPr>
                <w:rStyle w:val="SubtleReference"/>
                <w:sz w:val="20"/>
                <w:szCs w:val="22"/>
              </w:rPr>
              <w:t xml:space="preserve">  </w:t>
            </w:r>
            <w:r w:rsidR="00AB5DB0">
              <w:rPr>
                <w:rStyle w:val="SubtleReference"/>
                <w:sz w:val="20"/>
              </w:rPr>
              <w:t xml:space="preserve">                            </w:t>
            </w:r>
            <w:r w:rsidR="00AB5DB0" w:rsidRPr="00916F97">
              <w:rPr>
                <w:sz w:val="18"/>
              </w:rPr>
              <w:t xml:space="preserve">nov ‘16 – jun ’19 </w:t>
            </w:r>
            <w:r w:rsidRPr="00255453">
              <w:rPr>
                <w:b w:val="0"/>
                <w:bCs/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 w:rsidR="00AB5DB0" w:rsidRPr="00916F97">
              <w:rPr>
                <w:sz w:val="18"/>
              </w:rPr>
              <w:t>jun ‘19 – NOV’21</w:t>
            </w:r>
          </w:p>
          <w:p w14:paraId="182AE532" w14:textId="7D7BB6F2" w:rsidR="00EB725B" w:rsidRPr="00EB725B" w:rsidRDefault="00EB725B" w:rsidP="00EB725B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rFonts w:eastAsiaTheme="minorHAnsi" w:cstheme="minorBidi"/>
                <w:b w:val="0"/>
                <w:caps w:val="0"/>
                <w:sz w:val="18"/>
                <w:szCs w:val="22"/>
              </w:rPr>
            </w:pPr>
            <w:r w:rsidRPr="00EB725B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Designed and developed a</w:t>
            </w:r>
            <w:r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n</w:t>
            </w:r>
            <w:r w:rsidRPr="00EB725B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 xml:space="preserve"> </w:t>
            </w:r>
            <w:proofErr w:type="spellStart"/>
            <w:r w:rsidRPr="00EB725B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ExpressJS</w:t>
            </w:r>
            <w:proofErr w:type="spellEnd"/>
            <w:r w:rsidRPr="00EB725B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/Mongo DB REST service to execute GUI automation of system changes</w:t>
            </w:r>
          </w:p>
          <w:p w14:paraId="330B475B" w14:textId="77777777" w:rsidR="00EB725B" w:rsidRDefault="00EB725B" w:rsidP="00EB725B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sz w:val="18"/>
              </w:rPr>
            </w:pPr>
            <w:r w:rsidRPr="00EB725B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De-compile, analyze, document, and re-engineer projects with missing GIT source control</w:t>
            </w:r>
          </w:p>
          <w:p w14:paraId="4B4ADB3A" w14:textId="64CD4CE1" w:rsidR="00096BDA" w:rsidRPr="00EB725B" w:rsidRDefault="00096BDA" w:rsidP="00EB725B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rFonts w:eastAsiaTheme="minorHAnsi" w:cstheme="minorBidi"/>
                <w:b w:val="0"/>
                <w:caps w:val="0"/>
                <w:sz w:val="18"/>
                <w:szCs w:val="22"/>
              </w:rPr>
            </w:pPr>
            <w:r w:rsidRPr="00EB725B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Redesigned ASP.NET / AngularJS website for network and Unified Communications automation and monitoring</w:t>
            </w:r>
          </w:p>
          <w:p w14:paraId="44089CBB" w14:textId="471DA609" w:rsidR="00EB725B" w:rsidRPr="00EB725B" w:rsidRDefault="00EB725B" w:rsidP="00EB725B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rFonts w:eastAsiaTheme="minorHAnsi" w:cstheme="minorBidi"/>
                <w:b w:val="0"/>
                <w:caps w:val="0"/>
                <w:sz w:val="18"/>
                <w:szCs w:val="22"/>
              </w:rPr>
            </w:pPr>
            <w:r w:rsidRPr="00EB725B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Automation scripts to support Cisco VXML Java applications &amp; BMC Orchestrator in ServiceNow ticket manager</w:t>
            </w:r>
          </w:p>
          <w:p w14:paraId="4F89CC83" w14:textId="4B394E73" w:rsidR="00C22895" w:rsidRPr="00EB725B" w:rsidRDefault="00EB725B" w:rsidP="00EB725B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rFonts w:eastAsiaTheme="minorHAnsi" w:cstheme="minorBidi"/>
                <w:b w:val="0"/>
                <w:caps w:val="0"/>
                <w:sz w:val="18"/>
                <w:szCs w:val="22"/>
              </w:rPr>
            </w:pPr>
            <w:r w:rsidRPr="00EB725B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Trained and on-boarded multiple new engineers on existing project/technologies and agile development practices.</w:t>
            </w:r>
          </w:p>
        </w:tc>
      </w:tr>
      <w:tr w:rsidR="00C22895" w:rsidRPr="00916F97" w14:paraId="65CF46BA" w14:textId="77777777" w:rsidTr="00C22895">
        <w:tc>
          <w:tcPr>
            <w:tcW w:w="10723" w:type="dxa"/>
            <w:tcMar>
              <w:top w:w="216" w:type="dxa"/>
            </w:tcMar>
          </w:tcPr>
          <w:p w14:paraId="7A21A96E" w14:textId="5A04AFB5" w:rsidR="00C22895" w:rsidRDefault="00C22895" w:rsidP="00B549DB">
            <w:pPr>
              <w:pStyle w:val="Heading3"/>
              <w:contextualSpacing w:val="0"/>
              <w:rPr>
                <w:sz w:val="18"/>
              </w:rPr>
            </w:pPr>
            <w:r w:rsidRPr="00B549DB">
              <w:rPr>
                <w:color w:val="1D824C" w:themeColor="accent1"/>
                <w:szCs w:val="22"/>
              </w:rPr>
              <w:t xml:space="preserve">software Engineer, </w:t>
            </w:r>
            <w:r w:rsidR="008D28FD">
              <w:rPr>
                <w:rStyle w:val="SubtleReference"/>
                <w:szCs w:val="22"/>
              </w:rPr>
              <w:t>l</w:t>
            </w:r>
            <w:r w:rsidR="008D28FD">
              <w:rPr>
                <w:rStyle w:val="SubtleReference"/>
              </w:rPr>
              <w:t>3H</w:t>
            </w:r>
            <w:r w:rsidRPr="00B549DB">
              <w:rPr>
                <w:rStyle w:val="SubtleReference"/>
                <w:szCs w:val="22"/>
              </w:rPr>
              <w:t xml:space="preserve">arris </w:t>
            </w:r>
            <w:r w:rsidRPr="008D28FD">
              <w:rPr>
                <w:rStyle w:val="SubtleReference"/>
                <w:sz w:val="20"/>
                <w:szCs w:val="20"/>
              </w:rPr>
              <w:t xml:space="preserve">| </w:t>
            </w:r>
            <w:r w:rsidR="008D28FD" w:rsidRPr="008D28FD">
              <w:rPr>
                <w:rStyle w:val="SubtleReference"/>
                <w:sz w:val="20"/>
                <w:szCs w:val="20"/>
              </w:rPr>
              <w:t xml:space="preserve">RF </w:t>
            </w:r>
            <w:r w:rsidRPr="008D28FD">
              <w:rPr>
                <w:rStyle w:val="SubtleReference"/>
                <w:sz w:val="20"/>
                <w:szCs w:val="20"/>
              </w:rPr>
              <w:t>Communications</w:t>
            </w:r>
            <w:r w:rsidR="00AB5DB0">
              <w:rPr>
                <w:rStyle w:val="SubtleReference"/>
                <w:szCs w:val="22"/>
              </w:rPr>
              <w:t xml:space="preserve">  </w:t>
            </w:r>
            <w:r w:rsidR="00AB5DB0">
              <w:rPr>
                <w:rStyle w:val="SubtleReference"/>
              </w:rPr>
              <w:t xml:space="preserve">                                                                            </w:t>
            </w:r>
            <w:r w:rsidR="00AB5DB0" w:rsidRPr="00916F97">
              <w:rPr>
                <w:sz w:val="18"/>
              </w:rPr>
              <w:t xml:space="preserve">may ’14 – nov </w:t>
            </w:r>
            <w:r w:rsidR="00AB5DB0">
              <w:rPr>
                <w:sz w:val="18"/>
              </w:rPr>
              <w:t>’</w:t>
            </w:r>
            <w:r w:rsidR="00AB5DB0" w:rsidRPr="00916F97">
              <w:rPr>
                <w:sz w:val="18"/>
              </w:rPr>
              <w:t>16</w:t>
            </w:r>
          </w:p>
          <w:p w14:paraId="4BA0E22D" w14:textId="3D650967" w:rsidR="00255453" w:rsidRDefault="00255453" w:rsidP="00255453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rFonts w:eastAsiaTheme="minorHAnsi" w:cstheme="minorBidi"/>
                <w:b w:val="0"/>
                <w:caps w:val="0"/>
                <w:sz w:val="18"/>
                <w:szCs w:val="22"/>
              </w:rPr>
            </w:pPr>
            <w:r w:rsidRPr="00255453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Secure application development for Windows and mobile platforms</w:t>
            </w:r>
          </w:p>
          <w:p w14:paraId="26947509" w14:textId="5FBEB6AE" w:rsidR="00255453" w:rsidRPr="00EB725B" w:rsidRDefault="00255453" w:rsidP="00255453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rFonts w:eastAsiaTheme="minorHAnsi" w:cstheme="minorBidi"/>
                <w:b w:val="0"/>
                <w:caps w:val="0"/>
                <w:sz w:val="18"/>
                <w:szCs w:val="22"/>
              </w:rPr>
            </w:pPr>
            <w:r w:rsidRPr="00255453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Rewritten legacy applications to support new technologies while maintaining and expanding functionality</w:t>
            </w:r>
          </w:p>
          <w:p w14:paraId="65A4293F" w14:textId="06D8F359" w:rsidR="00C22895" w:rsidRPr="00255453" w:rsidRDefault="00255453" w:rsidP="00255453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rFonts w:eastAsiaTheme="minorHAnsi" w:cstheme="minorBidi"/>
                <w:b w:val="0"/>
                <w:caps w:val="0"/>
                <w:sz w:val="18"/>
                <w:szCs w:val="22"/>
              </w:rPr>
            </w:pPr>
            <w:r w:rsidRPr="00255453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Utilized Technologies: Version control systems, visual studio, SQL, C#, XML, &amp; XSLT</w:t>
            </w:r>
            <w:r w:rsidRPr="00255453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 xml:space="preserve"> </w:t>
            </w:r>
          </w:p>
        </w:tc>
      </w:tr>
      <w:tr w:rsidR="00C22895" w:rsidRPr="00916F97" w14:paraId="115A40D5" w14:textId="77777777" w:rsidTr="00C22895">
        <w:tc>
          <w:tcPr>
            <w:tcW w:w="10723" w:type="dxa"/>
            <w:tcMar>
              <w:top w:w="216" w:type="dxa"/>
            </w:tcMar>
          </w:tcPr>
          <w:p w14:paraId="37F45459" w14:textId="0B0BD393" w:rsidR="00C22895" w:rsidRDefault="00C22895" w:rsidP="00B549DB">
            <w:pPr>
              <w:pStyle w:val="Heading3"/>
              <w:contextualSpacing w:val="0"/>
              <w:rPr>
                <w:sz w:val="18"/>
              </w:rPr>
            </w:pPr>
            <w:r w:rsidRPr="00B549DB">
              <w:rPr>
                <w:color w:val="1D824C" w:themeColor="accent1"/>
                <w:szCs w:val="22"/>
              </w:rPr>
              <w:t>Performance Engineer</w:t>
            </w:r>
            <w:r w:rsidR="007471EB">
              <w:rPr>
                <w:color w:val="1D824C" w:themeColor="accent1"/>
                <w:szCs w:val="22"/>
              </w:rPr>
              <w:t xml:space="preserve"> / </w:t>
            </w:r>
            <w:r w:rsidR="007471EB" w:rsidRPr="00B549DB">
              <w:rPr>
                <w:color w:val="1D824C" w:themeColor="accent1"/>
                <w:szCs w:val="22"/>
              </w:rPr>
              <w:t>Software Engineer</w:t>
            </w:r>
            <w:r w:rsidRPr="00B549DB">
              <w:rPr>
                <w:color w:val="1D824C" w:themeColor="accent1"/>
                <w:szCs w:val="22"/>
              </w:rPr>
              <w:t>,</w:t>
            </w:r>
            <w:r w:rsidRPr="00B549DB">
              <w:rPr>
                <w:szCs w:val="22"/>
              </w:rPr>
              <w:t xml:space="preserve"> </w:t>
            </w:r>
            <w:r w:rsidRPr="00B549DB">
              <w:rPr>
                <w:rStyle w:val="SubtleReference"/>
                <w:szCs w:val="22"/>
              </w:rPr>
              <w:t>Xerox Corporation</w:t>
            </w:r>
            <w:r w:rsidR="00AB5DB0">
              <w:rPr>
                <w:rStyle w:val="SubtleReference"/>
                <w:szCs w:val="22"/>
              </w:rPr>
              <w:t xml:space="preserve">                </w:t>
            </w:r>
            <w:r w:rsidR="00AB5DB0" w:rsidRPr="00916F97">
              <w:rPr>
                <w:sz w:val="18"/>
              </w:rPr>
              <w:t xml:space="preserve">Nov ‘11 – jan </w:t>
            </w:r>
            <w:r w:rsidR="00AB5DB0">
              <w:rPr>
                <w:sz w:val="18"/>
              </w:rPr>
              <w:t>’</w:t>
            </w:r>
            <w:r w:rsidR="00AB5DB0" w:rsidRPr="00916F97">
              <w:rPr>
                <w:sz w:val="18"/>
              </w:rPr>
              <w:t>13</w:t>
            </w:r>
            <w:r w:rsidR="00AB5DB0">
              <w:rPr>
                <w:sz w:val="18"/>
              </w:rPr>
              <w:t xml:space="preserve"> </w:t>
            </w:r>
            <w:r w:rsidR="00AB5DB0" w:rsidRPr="00255453">
              <w:rPr>
                <w:b w:val="0"/>
                <w:bCs/>
                <w:sz w:val="18"/>
              </w:rPr>
              <w:t>/</w:t>
            </w:r>
            <w:r w:rsidR="00AB5DB0">
              <w:rPr>
                <w:sz w:val="18"/>
              </w:rPr>
              <w:t xml:space="preserve"> </w:t>
            </w:r>
            <w:r w:rsidR="00AB5DB0" w:rsidRPr="00916F97">
              <w:rPr>
                <w:sz w:val="18"/>
              </w:rPr>
              <w:t xml:space="preserve">jan ’13 – MAY </w:t>
            </w:r>
            <w:r w:rsidR="00AB5DB0">
              <w:rPr>
                <w:sz w:val="18"/>
              </w:rPr>
              <w:t>’</w:t>
            </w:r>
            <w:r w:rsidR="00AB5DB0" w:rsidRPr="00916F97">
              <w:rPr>
                <w:sz w:val="18"/>
              </w:rPr>
              <w:t>14</w:t>
            </w:r>
          </w:p>
          <w:p w14:paraId="71880F4A" w14:textId="60B2AFF2" w:rsidR="00255453" w:rsidRDefault="00255453" w:rsidP="00255453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rFonts w:eastAsiaTheme="minorHAnsi" w:cstheme="minorBidi"/>
                <w:b w:val="0"/>
                <w:caps w:val="0"/>
                <w:sz w:val="18"/>
                <w:szCs w:val="22"/>
              </w:rPr>
            </w:pPr>
            <w:r w:rsidRPr="00255453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Worked on Agile development on scum utilizing TFS for team code management</w:t>
            </w:r>
          </w:p>
          <w:p w14:paraId="42FF9677" w14:textId="77777777" w:rsidR="00255453" w:rsidRDefault="00255453" w:rsidP="00255453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rFonts w:eastAsiaTheme="minorHAnsi" w:cstheme="minorBidi"/>
                <w:b w:val="0"/>
                <w:caps w:val="0"/>
                <w:sz w:val="18"/>
                <w:szCs w:val="22"/>
              </w:rPr>
            </w:pPr>
            <w:r w:rsidRPr="00255453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Full stack development to update and maintain multiple ASP.NET large-scale enterprise software</w:t>
            </w:r>
          </w:p>
          <w:p w14:paraId="71A66F1A" w14:textId="6B36E589" w:rsidR="00255453" w:rsidRDefault="00255453" w:rsidP="00255453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rFonts w:eastAsiaTheme="minorHAnsi" w:cstheme="minorBidi"/>
                <w:b w:val="0"/>
                <w:caps w:val="0"/>
                <w:sz w:val="18"/>
                <w:szCs w:val="22"/>
              </w:rPr>
            </w:pPr>
            <w:r w:rsidRPr="00255453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Design, build, and deployed international multi-stage metrics gathering system with automated reporting and data migration</w:t>
            </w:r>
          </w:p>
          <w:p w14:paraId="525873E6" w14:textId="2B131B76" w:rsidR="00255453" w:rsidRDefault="00255453" w:rsidP="00255453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rFonts w:eastAsiaTheme="minorHAnsi" w:cstheme="minorBidi"/>
                <w:b w:val="0"/>
                <w:caps w:val="0"/>
                <w:sz w:val="18"/>
                <w:szCs w:val="22"/>
              </w:rPr>
            </w:pPr>
            <w:r w:rsidRPr="00255453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Retrofit and optimize existing business tools to generate large amounts of big data utilized for server stress simulation</w:t>
            </w:r>
          </w:p>
          <w:p w14:paraId="4245F87A" w14:textId="565E7C25" w:rsidR="00C22895" w:rsidRPr="00255453" w:rsidRDefault="00255453" w:rsidP="00255453">
            <w:pPr>
              <w:pStyle w:val="Heading3"/>
              <w:numPr>
                <w:ilvl w:val="0"/>
                <w:numId w:val="15"/>
              </w:numPr>
              <w:ind w:left="360" w:hanging="360"/>
              <w:contextualSpacing w:val="0"/>
              <w:rPr>
                <w:szCs w:val="22"/>
              </w:rPr>
            </w:pPr>
            <w:r w:rsidRPr="00255453">
              <w:rPr>
                <w:rFonts w:eastAsiaTheme="minorHAnsi" w:cstheme="minorBidi"/>
                <w:b w:val="0"/>
                <w:caps w:val="0"/>
                <w:sz w:val="18"/>
                <w:szCs w:val="22"/>
              </w:rPr>
              <w:t>Analyze, Debug, and Report code performance, utilizing PAL, ANTS Profiler, and other performance tools</w:t>
            </w:r>
          </w:p>
        </w:tc>
      </w:tr>
    </w:tbl>
    <w:p w14:paraId="4E24EEA8" w14:textId="77777777" w:rsidR="009123CA" w:rsidRDefault="009123CA" w:rsidP="009123CA">
      <w:pPr>
        <w:pStyle w:val="Heading1"/>
        <w:spacing w:before="0" w:after="0"/>
        <w:rPr>
          <w:sz w:val="22"/>
        </w:rPr>
      </w:pPr>
    </w:p>
    <w:p w14:paraId="5C3CB7ED" w14:textId="41F0D5BF" w:rsidR="00DA59AA" w:rsidRPr="00916F97" w:rsidRDefault="007471EB" w:rsidP="009123CA">
      <w:pPr>
        <w:pStyle w:val="Heading1"/>
        <w:spacing w:before="0" w:after="0"/>
        <w:rPr>
          <w:sz w:val="22"/>
        </w:rPr>
      </w:pPr>
      <w:r>
        <w:rPr>
          <w:sz w:val="22"/>
        </w:rPr>
        <w:t>education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10723"/>
      </w:tblGrid>
      <w:tr w:rsidR="001D0BF1" w:rsidRPr="00916F97" w14:paraId="1FBD3BAA" w14:textId="77777777" w:rsidTr="00745B84">
        <w:tc>
          <w:tcPr>
            <w:tcW w:w="9290" w:type="dxa"/>
          </w:tcPr>
          <w:p w14:paraId="2068D438" w14:textId="77777777" w:rsidR="001D0BF1" w:rsidRPr="00916F97" w:rsidRDefault="00745B84" w:rsidP="001D0BF1">
            <w:pPr>
              <w:pStyle w:val="Heading3"/>
              <w:contextualSpacing w:val="0"/>
              <w:rPr>
                <w:sz w:val="18"/>
              </w:rPr>
            </w:pPr>
            <w:r w:rsidRPr="00916F97">
              <w:rPr>
                <w:sz w:val="18"/>
              </w:rPr>
              <w:t>2006-2011</w:t>
            </w:r>
          </w:p>
          <w:p w14:paraId="70A22901" w14:textId="77777777" w:rsidR="001D0BF1" w:rsidRPr="00916F97" w:rsidRDefault="00745B84" w:rsidP="001D0BF1">
            <w:pPr>
              <w:pStyle w:val="Heading2"/>
              <w:contextualSpacing w:val="0"/>
              <w:rPr>
                <w:sz w:val="22"/>
              </w:rPr>
            </w:pPr>
            <w:r w:rsidRPr="00916F97">
              <w:rPr>
                <w:sz w:val="22"/>
              </w:rPr>
              <w:t>Bachelor of science, Computer Science</w:t>
            </w:r>
            <w:r w:rsidR="001D0BF1" w:rsidRPr="00916F97">
              <w:rPr>
                <w:sz w:val="22"/>
              </w:rPr>
              <w:t xml:space="preserve">, </w:t>
            </w:r>
            <w:r w:rsidRPr="00916F97">
              <w:rPr>
                <w:rStyle w:val="SubtleReference"/>
                <w:sz w:val="22"/>
              </w:rPr>
              <w:t>Rochester Institute of technology</w:t>
            </w:r>
          </w:p>
          <w:p w14:paraId="180C0234" w14:textId="77777777" w:rsidR="007538DC" w:rsidRPr="00916F97" w:rsidRDefault="00745B84" w:rsidP="00745B84">
            <w:pPr>
              <w:contextualSpacing w:val="0"/>
              <w:rPr>
                <w:sz w:val="18"/>
              </w:rPr>
            </w:pPr>
            <w:r w:rsidRPr="00916F97">
              <w:rPr>
                <w:sz w:val="18"/>
              </w:rPr>
              <w:t>Minor in Game Design &amp; Development, Concentration in Advanced Computer Graphics</w:t>
            </w:r>
          </w:p>
        </w:tc>
      </w:tr>
    </w:tbl>
    <w:p w14:paraId="7A1A823C" w14:textId="77777777" w:rsidR="009123CA" w:rsidRDefault="009123CA" w:rsidP="009123CA">
      <w:pPr>
        <w:pStyle w:val="Heading1"/>
        <w:spacing w:before="0" w:after="0"/>
        <w:rPr>
          <w:sz w:val="22"/>
        </w:rPr>
      </w:pPr>
    </w:p>
    <w:p w14:paraId="39A6BA21" w14:textId="5E279DE4" w:rsidR="00486277" w:rsidRPr="00916F97" w:rsidRDefault="007471EB" w:rsidP="009123CA">
      <w:pPr>
        <w:pStyle w:val="Heading1"/>
        <w:spacing w:before="0" w:after="0"/>
        <w:rPr>
          <w:sz w:val="22"/>
        </w:rPr>
      </w:pPr>
      <w:r>
        <w:rPr>
          <w:sz w:val="22"/>
        </w:rPr>
        <w:t>Skills &amp; Technologies</w:t>
      </w:r>
    </w:p>
    <w:tbl>
      <w:tblPr>
        <w:tblStyle w:val="TableGrid"/>
        <w:tblW w:w="5131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9"/>
        <w:gridCol w:w="5544"/>
      </w:tblGrid>
      <w:tr w:rsidR="00AE7E26" w:rsidRPr="00EE0406" w14:paraId="42C68D47" w14:textId="77777777" w:rsidTr="00EF5FBB">
        <w:trPr>
          <w:trHeight w:val="1076"/>
        </w:trPr>
        <w:tc>
          <w:tcPr>
            <w:tcW w:w="5539" w:type="dxa"/>
          </w:tcPr>
          <w:p w14:paraId="1CD9C2D1" w14:textId="77777777" w:rsidR="00AE7E26" w:rsidRPr="00916F97" w:rsidRDefault="00AE7E26" w:rsidP="00EF5FBB">
            <w:pPr>
              <w:pStyle w:val="ListBullet"/>
              <w:contextualSpacing w:val="0"/>
              <w:rPr>
                <w:sz w:val="18"/>
              </w:rPr>
            </w:pPr>
            <w:r w:rsidRPr="00EE0406">
              <w:rPr>
                <w:b/>
                <w:bCs/>
                <w:sz w:val="18"/>
              </w:rPr>
              <w:t>Languages:</w:t>
            </w:r>
            <w:r w:rsidRPr="00916F97">
              <w:rPr>
                <w:sz w:val="18"/>
              </w:rPr>
              <w:t xml:space="preserve"> C#, Typescript, JavaScript, Python</w:t>
            </w:r>
            <w:r>
              <w:rPr>
                <w:sz w:val="18"/>
              </w:rPr>
              <w:t>,</w:t>
            </w:r>
            <w:r w:rsidRPr="00916F97">
              <w:rPr>
                <w:sz w:val="18"/>
              </w:rPr>
              <w:t xml:space="preserve"> Java, </w:t>
            </w:r>
            <w:proofErr w:type="gramStart"/>
            <w:r w:rsidRPr="00916F97">
              <w:rPr>
                <w:sz w:val="18"/>
              </w:rPr>
              <w:t xml:space="preserve">SQL </w:t>
            </w:r>
            <w:r>
              <w:rPr>
                <w:sz w:val="18"/>
              </w:rPr>
              <w:t>,</w:t>
            </w:r>
            <w:proofErr w:type="gramEnd"/>
            <w:r>
              <w:rPr>
                <w:sz w:val="18"/>
              </w:rPr>
              <w:t xml:space="preserve"> </w:t>
            </w:r>
            <w:r w:rsidRPr="00916F97">
              <w:rPr>
                <w:sz w:val="18"/>
              </w:rPr>
              <w:t xml:space="preserve">HTML, </w:t>
            </w:r>
            <w:proofErr w:type="spellStart"/>
            <w:proofErr w:type="gramStart"/>
            <w:r w:rsidRPr="00916F97">
              <w:rPr>
                <w:sz w:val="18"/>
              </w:rPr>
              <w:t>CSS</w:t>
            </w:r>
            <w:r>
              <w:rPr>
                <w:sz w:val="18"/>
              </w:rPr>
              <w:t>,</w:t>
            </w:r>
            <w:r w:rsidRPr="00916F97">
              <w:rPr>
                <w:sz w:val="18"/>
              </w:rPr>
              <w:t>Batch</w:t>
            </w:r>
            <w:proofErr w:type="spellEnd"/>
            <w:proofErr w:type="gramEnd"/>
            <w:r w:rsidRPr="00916F97">
              <w:rPr>
                <w:sz w:val="18"/>
              </w:rPr>
              <w:t xml:space="preserve">, </w:t>
            </w:r>
            <w:proofErr w:type="spellStart"/>
            <w:r w:rsidRPr="00916F97">
              <w:rPr>
                <w:sz w:val="18"/>
              </w:rPr>
              <w:t>Powershell</w:t>
            </w:r>
            <w:proofErr w:type="spellEnd"/>
            <w:r w:rsidRPr="00916F97">
              <w:rPr>
                <w:sz w:val="18"/>
              </w:rPr>
              <w:t>, YAML, JSON, XML, XSLT, Ruby</w:t>
            </w:r>
          </w:p>
          <w:p w14:paraId="69139B7F" w14:textId="77777777" w:rsidR="00AE7E26" w:rsidRDefault="00AE7E26" w:rsidP="00EF5FBB">
            <w:pPr>
              <w:pStyle w:val="ListBullet"/>
              <w:contextualSpacing w:val="0"/>
              <w:rPr>
                <w:sz w:val="18"/>
              </w:rPr>
            </w:pPr>
            <w:r w:rsidRPr="00EE0406">
              <w:rPr>
                <w:b/>
                <w:bCs/>
                <w:sz w:val="18"/>
              </w:rPr>
              <w:t>Databases</w:t>
            </w:r>
            <w:r w:rsidRPr="00916F97">
              <w:rPr>
                <w:sz w:val="18"/>
              </w:rPr>
              <w:t>: Microsoft SQL Servers, Oracle SQL</w:t>
            </w:r>
            <w:r>
              <w:rPr>
                <w:sz w:val="18"/>
              </w:rPr>
              <w:t>, MySQL, SQLite</w:t>
            </w:r>
            <w:r w:rsidRPr="00916F97">
              <w:rPr>
                <w:sz w:val="18"/>
              </w:rPr>
              <w:t xml:space="preserve"> </w:t>
            </w:r>
          </w:p>
          <w:p w14:paraId="30415398" w14:textId="77777777" w:rsidR="00AE7E26" w:rsidRDefault="00AE7E26" w:rsidP="00EF5FBB">
            <w:pPr>
              <w:pStyle w:val="ListBullet"/>
              <w:contextualSpacing w:val="0"/>
              <w:rPr>
                <w:sz w:val="18"/>
              </w:rPr>
            </w:pPr>
            <w:r w:rsidRPr="00EE0406">
              <w:rPr>
                <w:b/>
                <w:bCs/>
                <w:sz w:val="18"/>
              </w:rPr>
              <w:t>Frameworks:</w:t>
            </w:r>
            <w:r w:rsidRPr="00EE0406">
              <w:rPr>
                <w:sz w:val="18"/>
              </w:rPr>
              <w:t xml:space="preserve"> .NET Framework, ASP.NET, .NET Core, </w:t>
            </w:r>
            <w:r>
              <w:rPr>
                <w:sz w:val="18"/>
              </w:rPr>
              <w:t xml:space="preserve">Node.JS, </w:t>
            </w:r>
            <w:r w:rsidRPr="00EE0406">
              <w:rPr>
                <w:sz w:val="18"/>
              </w:rPr>
              <w:t xml:space="preserve">Angular.JS, React, Express.JS, Bootstrap, </w:t>
            </w:r>
            <w:r>
              <w:rPr>
                <w:sz w:val="18"/>
              </w:rPr>
              <w:t xml:space="preserve">Spring Boot, </w:t>
            </w:r>
            <w:r w:rsidRPr="00EE0406">
              <w:rPr>
                <w:sz w:val="18"/>
              </w:rPr>
              <w:t>Flask</w:t>
            </w:r>
          </w:p>
          <w:p w14:paraId="5530BCBE" w14:textId="77777777" w:rsidR="00AE7E26" w:rsidRPr="00DB5BE7" w:rsidRDefault="00AE7E26" w:rsidP="00EF5FBB">
            <w:pPr>
              <w:pStyle w:val="ListBullet"/>
              <w:contextualSpacing w:val="0"/>
              <w:rPr>
                <w:sz w:val="18"/>
              </w:rPr>
            </w:pPr>
            <w:r>
              <w:rPr>
                <w:b/>
                <w:bCs/>
                <w:sz w:val="18"/>
              </w:rPr>
              <w:t>Technologies:</w:t>
            </w:r>
            <w:r>
              <w:rPr>
                <w:sz w:val="18"/>
              </w:rPr>
              <w:t xml:space="preserve"> AWS (SQS, SNS, S3), ServiceNow, OpenShift, Docker, K8s, Rancher, Gatling, WSL</w:t>
            </w:r>
          </w:p>
        </w:tc>
        <w:tc>
          <w:tcPr>
            <w:tcW w:w="5543" w:type="dxa"/>
            <w:tcMar>
              <w:left w:w="360" w:type="dxa"/>
            </w:tcMar>
          </w:tcPr>
          <w:p w14:paraId="49C5ACA6" w14:textId="77777777" w:rsidR="00AE7E26" w:rsidRPr="00916F97" w:rsidRDefault="00AE7E26" w:rsidP="00EF5FBB">
            <w:pPr>
              <w:pStyle w:val="ListBullet"/>
              <w:contextualSpacing w:val="0"/>
              <w:rPr>
                <w:sz w:val="18"/>
              </w:rPr>
            </w:pPr>
            <w:r>
              <w:rPr>
                <w:b/>
                <w:bCs/>
                <w:sz w:val="18"/>
              </w:rPr>
              <w:t xml:space="preserve">Development Tools: </w:t>
            </w:r>
            <w:r w:rsidRPr="00916F97">
              <w:rPr>
                <w:sz w:val="18"/>
              </w:rPr>
              <w:t>Visual Studio</w:t>
            </w:r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VSCode</w:t>
            </w:r>
            <w:proofErr w:type="spellEnd"/>
            <w:r w:rsidRPr="00916F97">
              <w:rPr>
                <w:sz w:val="18"/>
              </w:rPr>
              <w:t xml:space="preserve">, JetBrains </w:t>
            </w:r>
            <w:proofErr w:type="spellStart"/>
            <w:proofErr w:type="gramStart"/>
            <w:r w:rsidRPr="00916F97">
              <w:rPr>
                <w:sz w:val="18"/>
              </w:rPr>
              <w:t>Resharper</w:t>
            </w:r>
            <w:proofErr w:type="spellEnd"/>
            <w:r w:rsidRPr="00916F97">
              <w:rPr>
                <w:sz w:val="18"/>
              </w:rPr>
              <w:t xml:space="preserve"> ,</w:t>
            </w:r>
            <w:proofErr w:type="gramEnd"/>
            <w:r w:rsidRPr="00916F97">
              <w:rPr>
                <w:sz w:val="18"/>
              </w:rPr>
              <w:t xml:space="preserve"> </w:t>
            </w:r>
            <w:proofErr w:type="spellStart"/>
            <w:r w:rsidRPr="00916F97">
              <w:rPr>
                <w:sz w:val="18"/>
              </w:rPr>
              <w:t>IntilliJ</w:t>
            </w:r>
            <w:proofErr w:type="spellEnd"/>
            <w:r w:rsidRPr="00916F97">
              <w:rPr>
                <w:sz w:val="18"/>
              </w:rPr>
              <w:t xml:space="preserve"> IDEA, Eclipse, Postman, SSMS, </w:t>
            </w:r>
            <w:proofErr w:type="spellStart"/>
            <w:r w:rsidRPr="00916F97">
              <w:rPr>
                <w:sz w:val="18"/>
              </w:rPr>
              <w:t>LinqPad</w:t>
            </w:r>
            <w:proofErr w:type="spellEnd"/>
            <w:r w:rsidRPr="00916F97">
              <w:rPr>
                <w:sz w:val="18"/>
              </w:rPr>
              <w:t>, SSIS Development Tools</w:t>
            </w:r>
            <w:r>
              <w:rPr>
                <w:sz w:val="18"/>
              </w:rPr>
              <w:t xml:space="preserve">, </w:t>
            </w:r>
          </w:p>
          <w:p w14:paraId="3F7D3E29" w14:textId="77777777" w:rsidR="00AE7E26" w:rsidRPr="00EE0406" w:rsidRDefault="00AE7E26" w:rsidP="00EF5FBB">
            <w:pPr>
              <w:pStyle w:val="ListBullet"/>
              <w:contextualSpacing w:val="0"/>
              <w:rPr>
                <w:sz w:val="18"/>
              </w:rPr>
            </w:pPr>
            <w:r>
              <w:rPr>
                <w:b/>
                <w:bCs/>
                <w:sz w:val="18"/>
              </w:rPr>
              <w:t xml:space="preserve">Dev Ops: </w:t>
            </w:r>
            <w:r>
              <w:rPr>
                <w:sz w:val="18"/>
              </w:rPr>
              <w:t>Git, Atlassian Tools (JIRA/Bitbucket/Bamboo/Confluence)</w:t>
            </w:r>
            <w:r w:rsidRPr="00916F97">
              <w:rPr>
                <w:sz w:val="18"/>
              </w:rPr>
              <w:t xml:space="preserve">, </w:t>
            </w:r>
            <w:proofErr w:type="spellStart"/>
            <w:r w:rsidRPr="00916F97">
              <w:rPr>
                <w:sz w:val="18"/>
              </w:rPr>
              <w:t>Smartbear</w:t>
            </w:r>
            <w:proofErr w:type="spellEnd"/>
            <w:r w:rsidRPr="00916F97">
              <w:rPr>
                <w:sz w:val="18"/>
              </w:rPr>
              <w:t xml:space="preserve"> Collaborator,</w:t>
            </w:r>
            <w:r>
              <w:rPr>
                <w:sz w:val="18"/>
              </w:rPr>
              <w:t xml:space="preserve"> Jenkins, </w:t>
            </w:r>
            <w:proofErr w:type="gramStart"/>
            <w:r>
              <w:rPr>
                <w:sz w:val="18"/>
              </w:rPr>
              <w:t xml:space="preserve">Octopus,  </w:t>
            </w:r>
            <w:proofErr w:type="spellStart"/>
            <w:r>
              <w:rPr>
                <w:sz w:val="18"/>
              </w:rPr>
              <w:t>Graphana</w:t>
            </w:r>
            <w:proofErr w:type="spellEnd"/>
            <w:proofErr w:type="gram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DataDog</w:t>
            </w:r>
            <w:proofErr w:type="spellEnd"/>
            <w:r>
              <w:rPr>
                <w:sz w:val="18"/>
              </w:rPr>
              <w:t xml:space="preserve">, </w:t>
            </w:r>
            <w:r w:rsidRPr="00FE64DC">
              <w:rPr>
                <w:sz w:val="18"/>
              </w:rPr>
              <w:t>Kibana</w:t>
            </w:r>
            <w:r>
              <w:rPr>
                <w:sz w:val="18"/>
              </w:rPr>
              <w:t>, Pager Duty</w:t>
            </w:r>
          </w:p>
        </w:tc>
      </w:tr>
    </w:tbl>
    <w:p w14:paraId="137D8E02" w14:textId="77777777" w:rsidR="00916F97" w:rsidRPr="00916F97" w:rsidRDefault="00916F97" w:rsidP="00916F97">
      <w:pPr>
        <w:rPr>
          <w:sz w:val="18"/>
        </w:rPr>
        <w:sectPr w:rsidR="00916F97" w:rsidRPr="00916F97" w:rsidSect="00B549DB">
          <w:footerReference w:type="default" r:id="rId14"/>
          <w:type w:val="continuous"/>
          <w:pgSz w:w="12240" w:h="15840" w:code="1"/>
          <w:pgMar w:top="432" w:right="720" w:bottom="720" w:left="720" w:header="576" w:footer="720" w:gutter="0"/>
          <w:cols w:space="720"/>
          <w:titlePg/>
          <w:docGrid w:linePitch="360"/>
        </w:sectPr>
      </w:pPr>
    </w:p>
    <w:p w14:paraId="52BDAACF" w14:textId="77777777" w:rsidR="00167341" w:rsidRPr="00916F97" w:rsidRDefault="00167341" w:rsidP="00B549DB">
      <w:pPr>
        <w:rPr>
          <w:sz w:val="18"/>
        </w:rPr>
      </w:pPr>
    </w:p>
    <w:sectPr w:rsidR="00167341" w:rsidRPr="00916F97" w:rsidSect="00DC2D0B">
      <w:type w:val="continuous"/>
      <w:pgSz w:w="12240" w:h="15840" w:code="1"/>
      <w:pgMar w:top="720" w:right="720" w:bottom="720" w:left="720" w:header="576" w:footer="72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12C3D" w14:textId="77777777" w:rsidR="00E357B6" w:rsidRDefault="00E357B6" w:rsidP="0068194B">
      <w:r>
        <w:separator/>
      </w:r>
    </w:p>
    <w:p w14:paraId="575AE551" w14:textId="77777777" w:rsidR="00E357B6" w:rsidRDefault="00E357B6"/>
    <w:p w14:paraId="551C475D" w14:textId="77777777" w:rsidR="00E357B6" w:rsidRDefault="00E357B6"/>
  </w:endnote>
  <w:endnote w:type="continuationSeparator" w:id="0">
    <w:p w14:paraId="1DFDA5A4" w14:textId="77777777" w:rsidR="00E357B6" w:rsidRDefault="00E357B6" w:rsidP="0068194B">
      <w:r>
        <w:continuationSeparator/>
      </w:r>
    </w:p>
    <w:p w14:paraId="26C836DB" w14:textId="77777777" w:rsidR="00E357B6" w:rsidRDefault="00E357B6"/>
    <w:p w14:paraId="69ED44D3" w14:textId="77777777" w:rsidR="00E357B6" w:rsidRDefault="00E357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15243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90CBC1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6F9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FC3BE" w14:textId="77777777" w:rsidR="00E357B6" w:rsidRDefault="00E357B6" w:rsidP="0068194B">
      <w:r>
        <w:separator/>
      </w:r>
    </w:p>
    <w:p w14:paraId="0E850873" w14:textId="77777777" w:rsidR="00E357B6" w:rsidRDefault="00E357B6"/>
    <w:p w14:paraId="20A1CEA3" w14:textId="77777777" w:rsidR="00E357B6" w:rsidRDefault="00E357B6"/>
  </w:footnote>
  <w:footnote w:type="continuationSeparator" w:id="0">
    <w:p w14:paraId="45AEFA7C" w14:textId="77777777" w:rsidR="00E357B6" w:rsidRDefault="00E357B6" w:rsidP="0068194B">
      <w:r>
        <w:continuationSeparator/>
      </w:r>
    </w:p>
    <w:p w14:paraId="64CC30B3" w14:textId="77777777" w:rsidR="00E357B6" w:rsidRDefault="00E357B6"/>
    <w:p w14:paraId="08753213" w14:textId="77777777" w:rsidR="00E357B6" w:rsidRDefault="00E357B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96A23BD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56D34B5"/>
    <w:multiLevelType w:val="hybridMultilevel"/>
    <w:tmpl w:val="FB36CF42"/>
    <w:lvl w:ilvl="0" w:tplc="FFFFFFFF">
      <w:start w:val="35"/>
      <w:numFmt w:val="bullet"/>
      <w:lvlText w:val="-"/>
      <w:lvlJc w:val="left"/>
      <w:pPr>
        <w:ind w:left="0" w:firstLine="0"/>
      </w:pPr>
      <w:rPr>
        <w:rFonts w:ascii="Calibri" w:eastAsiaTheme="minorHAnsi" w:hAnsi="Calibri"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229347B"/>
    <w:multiLevelType w:val="hybridMultilevel"/>
    <w:tmpl w:val="89C2722E"/>
    <w:lvl w:ilvl="0" w:tplc="A77602AE">
      <w:start w:val="3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A9E7969"/>
    <w:multiLevelType w:val="hybridMultilevel"/>
    <w:tmpl w:val="A78893BA"/>
    <w:lvl w:ilvl="0" w:tplc="38464FB0">
      <w:start w:val="35"/>
      <w:numFmt w:val="bullet"/>
      <w:lvlText w:val="-"/>
      <w:lvlJc w:val="left"/>
      <w:pPr>
        <w:ind w:left="1800" w:firstLine="720"/>
      </w:pPr>
      <w:rPr>
        <w:rFonts w:ascii="Calibri" w:eastAsiaTheme="minorHAnsi" w:hAnsi="Calibri" w:hint="default"/>
      </w:rPr>
    </w:lvl>
    <w:lvl w:ilvl="1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6788114F"/>
    <w:multiLevelType w:val="hybridMultilevel"/>
    <w:tmpl w:val="92DCAB62"/>
    <w:lvl w:ilvl="0" w:tplc="38464FB0">
      <w:start w:val="35"/>
      <w:numFmt w:val="bullet"/>
      <w:lvlText w:val="-"/>
      <w:lvlJc w:val="left"/>
      <w:pPr>
        <w:ind w:left="0" w:firstLine="72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DA417D"/>
    <w:multiLevelType w:val="hybridMultilevel"/>
    <w:tmpl w:val="5A76EFBC"/>
    <w:lvl w:ilvl="0" w:tplc="15304BDC">
      <w:start w:val="35"/>
      <w:numFmt w:val="bullet"/>
      <w:lvlText w:val="-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7A2289"/>
    <w:multiLevelType w:val="hybridMultilevel"/>
    <w:tmpl w:val="5A2CC980"/>
    <w:lvl w:ilvl="0" w:tplc="1FC8AE24">
      <w:start w:val="35"/>
      <w:numFmt w:val="bullet"/>
      <w:lvlText w:val="-"/>
      <w:lvlJc w:val="left"/>
      <w:pPr>
        <w:ind w:left="0" w:firstLine="360"/>
      </w:pPr>
      <w:rPr>
        <w:rFonts w:ascii="Calibri" w:eastAsiaTheme="minorHAnsi" w:hAnsi="Calibri"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6347EF5"/>
    <w:multiLevelType w:val="hybridMultilevel"/>
    <w:tmpl w:val="FB36CF42"/>
    <w:lvl w:ilvl="0" w:tplc="FFFFFFFF">
      <w:start w:val="35"/>
      <w:numFmt w:val="bullet"/>
      <w:lvlText w:val="-"/>
      <w:lvlJc w:val="left"/>
      <w:pPr>
        <w:ind w:left="0" w:firstLine="0"/>
      </w:pPr>
      <w:rPr>
        <w:rFonts w:ascii="Calibri" w:eastAsiaTheme="minorHAnsi" w:hAnsi="Calibri"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234588368">
    <w:abstractNumId w:val="9"/>
  </w:num>
  <w:num w:numId="2" w16cid:durableId="478963165">
    <w:abstractNumId w:val="8"/>
  </w:num>
  <w:num w:numId="3" w16cid:durableId="258802444">
    <w:abstractNumId w:val="7"/>
  </w:num>
  <w:num w:numId="4" w16cid:durableId="2043821506">
    <w:abstractNumId w:val="6"/>
  </w:num>
  <w:num w:numId="5" w16cid:durableId="1095245780">
    <w:abstractNumId w:val="11"/>
  </w:num>
  <w:num w:numId="6" w16cid:durableId="697967846">
    <w:abstractNumId w:val="3"/>
  </w:num>
  <w:num w:numId="7" w16cid:durableId="1163398283">
    <w:abstractNumId w:val="13"/>
  </w:num>
  <w:num w:numId="8" w16cid:durableId="1071805113">
    <w:abstractNumId w:val="2"/>
  </w:num>
  <w:num w:numId="9" w16cid:durableId="1075010780">
    <w:abstractNumId w:val="15"/>
  </w:num>
  <w:num w:numId="10" w16cid:durableId="421073472">
    <w:abstractNumId w:val="5"/>
  </w:num>
  <w:num w:numId="11" w16cid:durableId="1297876701">
    <w:abstractNumId w:val="4"/>
  </w:num>
  <w:num w:numId="12" w16cid:durableId="304703239">
    <w:abstractNumId w:val="1"/>
  </w:num>
  <w:num w:numId="13" w16cid:durableId="799766277">
    <w:abstractNumId w:val="0"/>
  </w:num>
  <w:num w:numId="14" w16cid:durableId="564880799">
    <w:abstractNumId w:val="12"/>
  </w:num>
  <w:num w:numId="15" w16cid:durableId="1676691898">
    <w:abstractNumId w:val="14"/>
  </w:num>
  <w:num w:numId="16" w16cid:durableId="890114314">
    <w:abstractNumId w:val="17"/>
  </w:num>
  <w:num w:numId="17" w16cid:durableId="1468357338">
    <w:abstractNumId w:val="19"/>
  </w:num>
  <w:num w:numId="18" w16cid:durableId="832254967">
    <w:abstractNumId w:val="10"/>
  </w:num>
  <w:num w:numId="19" w16cid:durableId="584413056">
    <w:abstractNumId w:val="18"/>
  </w:num>
  <w:num w:numId="20" w16cid:durableId="18174500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B84"/>
    <w:rsid w:val="000001EF"/>
    <w:rsid w:val="00007322"/>
    <w:rsid w:val="00007728"/>
    <w:rsid w:val="00024584"/>
    <w:rsid w:val="00024730"/>
    <w:rsid w:val="00026E49"/>
    <w:rsid w:val="00055E95"/>
    <w:rsid w:val="0007021F"/>
    <w:rsid w:val="00096BDA"/>
    <w:rsid w:val="000B2BA5"/>
    <w:rsid w:val="000C70C6"/>
    <w:rsid w:val="000D595D"/>
    <w:rsid w:val="000E75F7"/>
    <w:rsid w:val="000F2F8C"/>
    <w:rsid w:val="0010006E"/>
    <w:rsid w:val="001045A8"/>
    <w:rsid w:val="00114A91"/>
    <w:rsid w:val="001427E1"/>
    <w:rsid w:val="00163668"/>
    <w:rsid w:val="00167341"/>
    <w:rsid w:val="00171566"/>
    <w:rsid w:val="00174676"/>
    <w:rsid w:val="001755A8"/>
    <w:rsid w:val="00184014"/>
    <w:rsid w:val="00192008"/>
    <w:rsid w:val="0019549B"/>
    <w:rsid w:val="001B7153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55453"/>
    <w:rsid w:val="002617AE"/>
    <w:rsid w:val="002638D0"/>
    <w:rsid w:val="002647D3"/>
    <w:rsid w:val="002727B0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2F6722"/>
    <w:rsid w:val="00303DC6"/>
    <w:rsid w:val="00307140"/>
    <w:rsid w:val="00316DFF"/>
    <w:rsid w:val="00325B57"/>
    <w:rsid w:val="00336056"/>
    <w:rsid w:val="00336182"/>
    <w:rsid w:val="003544E1"/>
    <w:rsid w:val="00366398"/>
    <w:rsid w:val="003A0632"/>
    <w:rsid w:val="003A30E5"/>
    <w:rsid w:val="003A6ADF"/>
    <w:rsid w:val="003B5928"/>
    <w:rsid w:val="003C4129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4130C"/>
    <w:rsid w:val="00442B1D"/>
    <w:rsid w:val="00453014"/>
    <w:rsid w:val="004726BC"/>
    <w:rsid w:val="00474105"/>
    <w:rsid w:val="00475A5C"/>
    <w:rsid w:val="00480E6E"/>
    <w:rsid w:val="00486277"/>
    <w:rsid w:val="00494CF6"/>
    <w:rsid w:val="00494F5D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0A9B"/>
    <w:rsid w:val="00566A35"/>
    <w:rsid w:val="0056701E"/>
    <w:rsid w:val="00567164"/>
    <w:rsid w:val="005740D7"/>
    <w:rsid w:val="005A0583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C5D08"/>
    <w:rsid w:val="006E1507"/>
    <w:rsid w:val="007053E3"/>
    <w:rsid w:val="00712D8B"/>
    <w:rsid w:val="007273B7"/>
    <w:rsid w:val="00733E0A"/>
    <w:rsid w:val="0074403D"/>
    <w:rsid w:val="00745B84"/>
    <w:rsid w:val="00746D44"/>
    <w:rsid w:val="007471EB"/>
    <w:rsid w:val="007538DC"/>
    <w:rsid w:val="00757803"/>
    <w:rsid w:val="0079206B"/>
    <w:rsid w:val="00796076"/>
    <w:rsid w:val="007C0566"/>
    <w:rsid w:val="007C606B"/>
    <w:rsid w:val="007E241F"/>
    <w:rsid w:val="007E6A61"/>
    <w:rsid w:val="00801140"/>
    <w:rsid w:val="00803404"/>
    <w:rsid w:val="00803BAB"/>
    <w:rsid w:val="00834955"/>
    <w:rsid w:val="00855B59"/>
    <w:rsid w:val="00860461"/>
    <w:rsid w:val="0086487C"/>
    <w:rsid w:val="008672FE"/>
    <w:rsid w:val="00870B20"/>
    <w:rsid w:val="008829F8"/>
    <w:rsid w:val="00885897"/>
    <w:rsid w:val="00893984"/>
    <w:rsid w:val="008A6538"/>
    <w:rsid w:val="008C7056"/>
    <w:rsid w:val="008D28FD"/>
    <w:rsid w:val="008F3B14"/>
    <w:rsid w:val="00901899"/>
    <w:rsid w:val="0090344B"/>
    <w:rsid w:val="00905715"/>
    <w:rsid w:val="009123CA"/>
    <w:rsid w:val="0091321E"/>
    <w:rsid w:val="00913946"/>
    <w:rsid w:val="00916F97"/>
    <w:rsid w:val="0092726B"/>
    <w:rsid w:val="00934F89"/>
    <w:rsid w:val="009361BA"/>
    <w:rsid w:val="00944F78"/>
    <w:rsid w:val="009510E7"/>
    <w:rsid w:val="00951880"/>
    <w:rsid w:val="00952C89"/>
    <w:rsid w:val="009571D8"/>
    <w:rsid w:val="009650EA"/>
    <w:rsid w:val="0097790C"/>
    <w:rsid w:val="0098506E"/>
    <w:rsid w:val="009A44CE"/>
    <w:rsid w:val="009C209E"/>
    <w:rsid w:val="009C4DFC"/>
    <w:rsid w:val="009D44F8"/>
    <w:rsid w:val="009E3160"/>
    <w:rsid w:val="009F220C"/>
    <w:rsid w:val="009F3B05"/>
    <w:rsid w:val="009F4931"/>
    <w:rsid w:val="00A14534"/>
    <w:rsid w:val="00A16DAA"/>
    <w:rsid w:val="00A21C85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47B9"/>
    <w:rsid w:val="00A755E8"/>
    <w:rsid w:val="00A93A5D"/>
    <w:rsid w:val="00AA2768"/>
    <w:rsid w:val="00AB32F8"/>
    <w:rsid w:val="00AB5DB0"/>
    <w:rsid w:val="00AB610B"/>
    <w:rsid w:val="00AD360E"/>
    <w:rsid w:val="00AD40FB"/>
    <w:rsid w:val="00AD782D"/>
    <w:rsid w:val="00AE7650"/>
    <w:rsid w:val="00AE7E26"/>
    <w:rsid w:val="00AF65F4"/>
    <w:rsid w:val="00B10EBE"/>
    <w:rsid w:val="00B236F1"/>
    <w:rsid w:val="00B50F99"/>
    <w:rsid w:val="00B51D1B"/>
    <w:rsid w:val="00B540F4"/>
    <w:rsid w:val="00B549DB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03F77"/>
    <w:rsid w:val="00C22895"/>
    <w:rsid w:val="00C302F4"/>
    <w:rsid w:val="00C47FA6"/>
    <w:rsid w:val="00C57FC6"/>
    <w:rsid w:val="00C62F7C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27B73"/>
    <w:rsid w:val="00D305E5"/>
    <w:rsid w:val="00D37CD3"/>
    <w:rsid w:val="00D66A52"/>
    <w:rsid w:val="00D66EFA"/>
    <w:rsid w:val="00D72A2D"/>
    <w:rsid w:val="00D9521A"/>
    <w:rsid w:val="00DA3914"/>
    <w:rsid w:val="00DA59AA"/>
    <w:rsid w:val="00DA61A0"/>
    <w:rsid w:val="00DB6915"/>
    <w:rsid w:val="00DB7E1E"/>
    <w:rsid w:val="00DC1B78"/>
    <w:rsid w:val="00DC2A2F"/>
    <w:rsid w:val="00DC2D0B"/>
    <w:rsid w:val="00DC600B"/>
    <w:rsid w:val="00DD3415"/>
    <w:rsid w:val="00DE0FAA"/>
    <w:rsid w:val="00DE136D"/>
    <w:rsid w:val="00DE6534"/>
    <w:rsid w:val="00DF4D6C"/>
    <w:rsid w:val="00E01923"/>
    <w:rsid w:val="00E10ADB"/>
    <w:rsid w:val="00E14498"/>
    <w:rsid w:val="00E14824"/>
    <w:rsid w:val="00E2397A"/>
    <w:rsid w:val="00E254DB"/>
    <w:rsid w:val="00E300FC"/>
    <w:rsid w:val="00E357B6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B725B"/>
    <w:rsid w:val="00EC1351"/>
    <w:rsid w:val="00EC4CBF"/>
    <w:rsid w:val="00EC4DBF"/>
    <w:rsid w:val="00EE2CA8"/>
    <w:rsid w:val="00EF17E8"/>
    <w:rsid w:val="00EF51D9"/>
    <w:rsid w:val="00EF6CF5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541A"/>
    <w:rsid w:val="00FC6AEA"/>
    <w:rsid w:val="00FD3234"/>
    <w:rsid w:val="00FD3D13"/>
    <w:rsid w:val="00FE55A2"/>
    <w:rsid w:val="00FE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98E8D0"/>
  <w15:chartTrackingRefBased/>
  <w15:docId w15:val="{B99E679D-9001-48F3-A6D7-9F9211B5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F9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8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bucinell@gmail.com" TargetMode="External"/><Relationship Id="rId13" Type="http://schemas.openxmlformats.org/officeDocument/2006/relationships/hyperlink" Target="https://github.com/rbucinel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ryanbucinel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rbucinell.com/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8E62B0EF734368AB981C68E14911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25DC9-D32D-4D82-AC96-DC4817714116}"/>
      </w:docPartPr>
      <w:docPartBody>
        <w:p w:rsidR="00E83F54" w:rsidRDefault="005A0F2F" w:rsidP="005A0F2F">
          <w:pPr>
            <w:pStyle w:val="1D8E62B0EF734368AB981C68E1491144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F2F"/>
    <w:rsid w:val="0012359B"/>
    <w:rsid w:val="00190A73"/>
    <w:rsid w:val="005A0F2F"/>
    <w:rsid w:val="00635AF0"/>
    <w:rsid w:val="007E43FC"/>
    <w:rsid w:val="00852277"/>
    <w:rsid w:val="008672FE"/>
    <w:rsid w:val="00926843"/>
    <w:rsid w:val="00AA2768"/>
    <w:rsid w:val="00AD6A53"/>
    <w:rsid w:val="00BE3B29"/>
    <w:rsid w:val="00DB2EC3"/>
    <w:rsid w:val="00E8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character" w:styleId="SubtleReference">
    <w:name w:val="Subtle Reference"/>
    <w:basedOn w:val="DefaultParagraphFont"/>
    <w:uiPriority w:val="10"/>
    <w:qFormat/>
    <w:rsid w:val="005A0F2F"/>
    <w:rPr>
      <w:b/>
      <w:caps w:val="0"/>
      <w:smallCaps/>
      <w:color w:val="595959" w:themeColor="text1" w:themeTint="A6"/>
    </w:rPr>
  </w:style>
  <w:style w:type="paragraph" w:customStyle="1" w:styleId="A28B206A23CD4D6A9866EDB08485BCD9">
    <w:name w:val="A28B206A23CD4D6A9866EDB08485BCD9"/>
  </w:style>
  <w:style w:type="paragraph" w:customStyle="1" w:styleId="1D8E62B0EF734368AB981C68E1491144">
    <w:name w:val="1D8E62B0EF734368AB981C68E1491144"/>
    <w:rsid w:val="005A0F2F"/>
  </w:style>
  <w:style w:type="paragraph" w:customStyle="1" w:styleId="0E1DA9C4AF494769A143A09A31361C18">
    <w:name w:val="0E1DA9C4AF494769A143A09A31361C18"/>
    <w:rsid w:val="005A0F2F"/>
  </w:style>
  <w:style w:type="paragraph" w:customStyle="1" w:styleId="DE72A6403AAB4C9A957D15134FCF526F">
    <w:name w:val="DE72A6403AAB4C9A957D15134FCF526F"/>
    <w:rsid w:val="005A0F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8B083-3F49-4164-902B-49127A5D9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1</TotalTime>
  <Pages>1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</dc:creator>
  <cp:keywords/>
  <dc:description/>
  <cp:lastModifiedBy>Ryan Bucinell</cp:lastModifiedBy>
  <cp:revision>2</cp:revision>
  <cp:lastPrinted>2026-08-12T02:57:00Z</cp:lastPrinted>
  <dcterms:created xsi:type="dcterms:W3CDTF">2026-08-12T02:58:00Z</dcterms:created>
  <dcterms:modified xsi:type="dcterms:W3CDTF">2026-08-12T02:58:00Z</dcterms:modified>
  <cp:category/>
</cp:coreProperties>
</file>